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3"/>
        <w:gridCol w:w="5043"/>
      </w:tblGrid>
      <w:tr w:rsidR="00D947C3" w:rsidRPr="00125BA8">
        <w:tc>
          <w:tcPr>
            <w:tcW w:w="2500" w:type="pct"/>
            <w:shd w:val="clear" w:color="auto" w:fill="7E97AD" w:themeFill="accent1"/>
            <w:vAlign w:val="center"/>
          </w:tcPr>
          <w:p w:rsidR="00D947C3" w:rsidRPr="00125BA8" w:rsidRDefault="00F7015F" w:rsidP="004732CF">
            <w:pPr>
              <w:pStyle w:val="Ttulo"/>
            </w:pPr>
            <w:r w:rsidRPr="00125BA8">
              <w:rPr>
                <w:rFonts w:ascii="Calibri" w:hAnsi="Calibri"/>
                <w:color w:val="FFFFFF"/>
              </w:rPr>
              <w:t xml:space="preserve">Factura </w:t>
            </w:r>
            <w:r w:rsidR="004732CF">
              <w:t xml:space="preserve"> {contrato}</w:t>
            </w:r>
          </w:p>
        </w:tc>
        <w:sdt>
          <w:sdtPr>
            <w:id w:val="715166947"/>
            <w:placeholder>
              <w:docPart w:val="051E975A89BC46A28445556A083D3E22"/>
            </w:placeholder>
            <w:date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:rsidR="00D947C3" w:rsidRPr="00125BA8" w:rsidRDefault="004732CF" w:rsidP="004732CF">
                <w:pPr>
                  <w:pStyle w:val="Ttulo"/>
                  <w:jc w:val="right"/>
                </w:pPr>
                <w:r>
                  <w:rPr>
                    <w:lang w:val="es-ES"/>
                  </w:rPr>
                  <w:t>{periodo}</w:t>
                </w:r>
              </w:p>
            </w:tc>
          </w:sdtContent>
        </w:sdt>
      </w:tr>
    </w:tbl>
    <w:p w:rsidR="00D947C3" w:rsidRPr="00125BA8" w:rsidRDefault="00D947C3"/>
    <w:tbl>
      <w:tblPr>
        <w:tblW w:w="5972" w:type="pct"/>
        <w:tblLook w:val="04A0" w:firstRow="1" w:lastRow="0" w:firstColumn="1" w:lastColumn="0" w:noHBand="0" w:noVBand="1"/>
      </w:tblPr>
      <w:tblGrid>
        <w:gridCol w:w="5761"/>
        <w:gridCol w:w="2968"/>
        <w:gridCol w:w="3318"/>
      </w:tblGrid>
      <w:tr w:rsidR="00D947C3" w:rsidRPr="00125BA8" w:rsidTr="007C2EF9">
        <w:tc>
          <w:tcPr>
            <w:tcW w:w="2391" w:type="pct"/>
            <w:tcBorders>
              <w:bottom w:val="single" w:sz="4" w:space="0" w:color="7E97AD" w:themeColor="accent1"/>
            </w:tcBorders>
          </w:tcPr>
          <w:p w:rsidR="00D947C3" w:rsidRPr="007C2EF9" w:rsidRDefault="007C2EF9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Datos importantes</w:t>
            </w:r>
          </w:p>
        </w:tc>
        <w:tc>
          <w:tcPr>
            <w:tcW w:w="1232" w:type="pct"/>
            <w:tcBorders>
              <w:bottom w:val="single" w:sz="4" w:space="0" w:color="7E97AD" w:themeColor="accent1"/>
            </w:tcBorders>
          </w:tcPr>
          <w:p w:rsidR="00D947C3" w:rsidRPr="007C2EF9" w:rsidRDefault="00F7015F" w:rsidP="00533194">
            <w:pPr>
              <w:pStyle w:val="Encabezadodetabla"/>
              <w:tabs>
                <w:tab w:val="right" w:pos="2358"/>
              </w:tabs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Enviar a</w:t>
            </w:r>
            <w:r w:rsidR="00533194" w:rsidRPr="007C2EF9">
              <w:rPr>
                <w:rFonts w:ascii="Calibri" w:hAnsi="Calibri"/>
                <w:b/>
                <w:color w:val="7E97AD"/>
              </w:rPr>
              <w:tab/>
            </w:r>
          </w:p>
        </w:tc>
        <w:tc>
          <w:tcPr>
            <w:tcW w:w="1377" w:type="pct"/>
            <w:tcBorders>
              <w:bottom w:val="single" w:sz="4" w:space="0" w:color="7E97AD" w:themeColor="accent1"/>
            </w:tcBorders>
          </w:tcPr>
          <w:p w:rsidR="00D947C3" w:rsidRPr="007C2EF9" w:rsidRDefault="00F7015F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Instrucciones</w:t>
            </w:r>
          </w:p>
        </w:tc>
      </w:tr>
      <w:tr w:rsidR="00D947C3" w:rsidRPr="00125BA8" w:rsidTr="007C2EF9">
        <w:tc>
          <w:tcPr>
            <w:tcW w:w="2391" w:type="pct"/>
            <w:tcBorders>
              <w:top w:val="single" w:sz="4" w:space="0" w:color="7E97AD" w:themeColor="accent1"/>
            </w:tcBorders>
          </w:tcPr>
          <w:p w:rsidR="00533194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>{inquilino}</w:t>
            </w:r>
          </w:p>
          <w:p w:rsidR="00D947C3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 xml:space="preserve">Dirección: Buenos Aires 3008 – 1 </w:t>
            </w:r>
          </w:p>
          <w:p w:rsidR="000A2185" w:rsidRPr="007C2EF9" w:rsidRDefault="004732CF" w:rsidP="004732CF">
            <w:pPr>
              <w:rPr>
                <w:sz w:val="24"/>
              </w:rPr>
            </w:pPr>
            <w:r w:rsidRPr="007C2EF9">
              <w:rPr>
                <w:b/>
                <w:sz w:val="24"/>
              </w:rPr>
              <w:t>CP:7600</w:t>
            </w:r>
          </w:p>
        </w:tc>
        <w:tc>
          <w:tcPr>
            <w:tcW w:w="1232" w:type="pct"/>
            <w:tcBorders>
              <w:top w:val="single" w:sz="4" w:space="0" w:color="7E97AD" w:themeColor="accent1"/>
            </w:tcBorders>
          </w:tcPr>
          <w:p w:rsidR="00D947C3" w:rsidRPr="00E02158" w:rsidRDefault="004732CF" w:rsidP="004732CF">
            <w:pPr>
              <w:rPr>
                <w:i/>
                <w:sz w:val="22"/>
              </w:rPr>
            </w:pPr>
            <w:r w:rsidRPr="00E02158">
              <w:rPr>
                <w:i/>
                <w:sz w:val="22"/>
              </w:rPr>
              <w:t>octaviodc044@outlook.com</w:t>
            </w:r>
          </w:p>
        </w:tc>
        <w:tc>
          <w:tcPr>
            <w:tcW w:w="1377" w:type="pct"/>
            <w:tcBorders>
              <w:top w:val="single" w:sz="4" w:space="0" w:color="7E97AD" w:themeColor="accent1"/>
            </w:tcBorders>
          </w:tcPr>
          <w:p w:rsidR="00D947C3" w:rsidRPr="00125BA8" w:rsidRDefault="004732CF" w:rsidP="004732CF">
            <w:r>
              <w:t>-</w:t>
            </w:r>
          </w:p>
        </w:tc>
      </w:tr>
    </w:tbl>
    <w:p w:rsidR="00D947C3" w:rsidRDefault="00D947C3"/>
    <w:p w:rsidR="00BD2BF5" w:rsidRPr="00125BA8" w:rsidRDefault="00BD2BF5"/>
    <w:tbl>
      <w:tblPr>
        <w:tblStyle w:val="InvoiceTable"/>
        <w:tblW w:w="5000" w:type="pct"/>
        <w:tblLook w:val="04E0" w:firstRow="1" w:lastRow="1" w:firstColumn="1" w:lastColumn="0" w:noHBand="0" w:noVBand="1"/>
      </w:tblPr>
      <w:tblGrid>
        <w:gridCol w:w="1708"/>
        <w:gridCol w:w="3725"/>
        <w:gridCol w:w="2944"/>
        <w:gridCol w:w="1709"/>
      </w:tblGrid>
      <w:tr w:rsidR="00D947C3" w:rsidRPr="00125BA8" w:rsidTr="00D94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Cantidad</w:t>
            </w:r>
          </w:p>
        </w:tc>
        <w:tc>
          <w:tcPr>
            <w:tcW w:w="2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Descripción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Precio unitario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Total</w:t>
            </w:r>
          </w:p>
        </w:tc>
      </w:tr>
      <w:tr w:rsidR="009611DB" w:rsidRPr="00125BA8" w:rsidTr="00D947C3">
        <w:tc>
          <w:tcPr>
            <w:tcW w:w="1000" w:type="pct"/>
          </w:tcPr>
          <w:p w:rsidR="009611DB" w:rsidRPr="007C2EF9" w:rsidRDefault="009611DB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9611DB" w:rsidRPr="007C2EF9" w:rsidRDefault="009611DB" w:rsidP="009611D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Alquiler</w:t>
            </w:r>
          </w:p>
        </w:tc>
        <w:tc>
          <w:tcPr>
            <w:tcW w:w="1000" w:type="pct"/>
          </w:tcPr>
          <w:p w:rsidR="009611DB" w:rsidRPr="007C2EF9" w:rsidRDefault="009611DB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${montoAlquiler}</w:t>
            </w:r>
          </w:p>
        </w:tc>
        <w:tc>
          <w:tcPr>
            <w:tcW w:w="1000" w:type="pct"/>
          </w:tcPr>
          <w:p w:rsidR="009611DB" w:rsidRPr="00125BA8" w:rsidRDefault="009611DB">
            <w:pPr>
              <w:jc w:val="right"/>
            </w:pPr>
          </w:p>
        </w:tc>
      </w:tr>
      <w:tr w:rsidR="00D947C3" w:rsidRPr="00125BA8" w:rsidTr="00D947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947C3" w:rsidRPr="007C2EF9" w:rsidRDefault="00D947C3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D947C3" w:rsidRPr="007C2EF9" w:rsidRDefault="00967AAC">
            <w:pPr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{#</w:t>
            </w:r>
            <w:proofErr w:type="spellStart"/>
            <w:r w:rsidRPr="007C2EF9">
              <w:rPr>
                <w:b/>
                <w:sz w:val="22"/>
              </w:rPr>
              <w:t>items</w:t>
            </w:r>
            <w:r w:rsidR="00CE5F7F">
              <w:rPr>
                <w:b/>
                <w:sz w:val="22"/>
              </w:rPr>
              <w:t>Inquilino</w:t>
            </w:r>
            <w:proofErr w:type="spellEnd"/>
            <w:r w:rsidRPr="007C2EF9">
              <w:rPr>
                <w:b/>
                <w:sz w:val="22"/>
              </w:rPr>
              <w:t>}{</w:t>
            </w:r>
            <w:proofErr w:type="spellStart"/>
            <w:r w:rsidRPr="007C2EF9">
              <w:rPr>
                <w:b/>
                <w:sz w:val="22"/>
              </w:rPr>
              <w:t>descripcion</w:t>
            </w:r>
            <w:proofErr w:type="spellEnd"/>
            <w:r w:rsidRPr="007C2EF9"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D947C3" w:rsidRPr="007C2EF9" w:rsidRDefault="00967AAC">
            <w:pPr>
              <w:jc w:val="right"/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${monto}{/</w:t>
            </w:r>
            <w:proofErr w:type="spellStart"/>
            <w:r w:rsidRPr="007C2EF9">
              <w:rPr>
                <w:b/>
                <w:sz w:val="22"/>
              </w:rPr>
              <w:t>items</w:t>
            </w:r>
            <w:r w:rsidR="00CE5F7F">
              <w:rPr>
                <w:b/>
                <w:sz w:val="22"/>
              </w:rPr>
              <w:t>Inquilino</w:t>
            </w:r>
            <w:bookmarkStart w:id="0" w:name="_GoBack"/>
            <w:bookmarkEnd w:id="0"/>
            <w:proofErr w:type="spellEnd"/>
            <w:r w:rsidRPr="007C2EF9"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D947C3" w:rsidRPr="00125BA8" w:rsidRDefault="00D947C3">
            <w:pPr>
              <w:jc w:val="right"/>
            </w:pPr>
          </w:p>
        </w:tc>
      </w:tr>
    </w:tbl>
    <w:p w:rsidR="00D947C3" w:rsidRPr="00125BA8" w:rsidRDefault="00D947C3">
      <w:pPr>
        <w:pStyle w:val="Sinespaciado"/>
        <w:rPr>
          <w:sz w:val="4"/>
          <w:lang w:val="es-ES_tradnl"/>
        </w:rPr>
      </w:pPr>
    </w:p>
    <w:p w:rsidR="00D947C3" w:rsidRPr="007C2EF9" w:rsidRDefault="009E27C0" w:rsidP="007C2EF9">
      <w:pPr>
        <w:pStyle w:val="Encabezadodetabla"/>
        <w:jc w:val="center"/>
        <w:rPr>
          <w:b/>
          <w:sz w:val="22"/>
        </w:rPr>
      </w:pPr>
      <w:proofErr w:type="gramStart"/>
      <w:r w:rsidRPr="007C2EF9">
        <w:rPr>
          <w:b/>
          <w:sz w:val="22"/>
        </w:rPr>
        <w:t>TOTAL</w:t>
      </w:r>
      <w:proofErr w:type="gramEnd"/>
      <w:r w:rsidRPr="007C2EF9">
        <w:rPr>
          <w:b/>
          <w:sz w:val="22"/>
        </w:rPr>
        <w:t xml:space="preserve"> A PAGAR: ${total}</w:t>
      </w:r>
    </w:p>
    <w:sectPr w:rsidR="00D947C3" w:rsidRPr="007C2EF9" w:rsidSect="000323FF">
      <w:headerReference w:type="default" r:id="rId9"/>
      <w:footerReference w:type="default" r:id="rId10"/>
      <w:headerReference w:type="first" r:id="rId11"/>
      <w:pgSz w:w="12240" w:h="15840" w:code="1"/>
      <w:pgMar w:top="2739" w:right="1077" w:bottom="1077" w:left="1077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6069" w:rsidRDefault="00F16069">
      <w:pPr>
        <w:spacing w:before="0" w:after="0"/>
      </w:pPr>
      <w:r>
        <w:separator/>
      </w:r>
    </w:p>
  </w:endnote>
  <w:endnote w:type="continuationSeparator" w:id="0">
    <w:p w:rsidR="00F16069" w:rsidRDefault="00F1606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BA8" w:rsidRDefault="00125BA8">
    <w:pPr>
      <w:pStyle w:val="Piedepgina"/>
    </w:pPr>
    <w:r>
      <w:rPr>
        <w:rFonts w:ascii="Cambria" w:hAnsi="Cambria"/>
        <w:color w:val="595959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6069" w:rsidRDefault="00F16069">
      <w:pPr>
        <w:spacing w:before="0" w:after="0"/>
      </w:pPr>
      <w:r>
        <w:separator/>
      </w:r>
    </w:p>
  </w:footnote>
  <w:footnote w:type="continuationSeparator" w:id="0">
    <w:p w:rsidR="00F16069" w:rsidRDefault="00F16069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:rsidR="00125BA8" w:rsidRDefault="00125BA8">
        <w:pPr>
          <w:pStyle w:val="Encabezado"/>
        </w:pPr>
        <w:r>
          <w:rPr>
            <w:noProof/>
            <w:lang w:val="en-US"/>
          </w:rPr>
          <w:drawing>
            <wp:inline distT="0" distB="0" distL="0" distR="0" wp14:anchorId="6919AE4E" wp14:editId="1940D070">
              <wp:extent cx="1910710" cy="501965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0710" cy="501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36" w:type="pct"/>
      <w:tblLook w:val="04A0" w:firstRow="1" w:lastRow="0" w:firstColumn="1" w:lastColumn="0" w:noHBand="0" w:noVBand="1"/>
    </w:tblPr>
    <w:tblGrid>
      <w:gridCol w:w="4932"/>
      <w:gridCol w:w="5428"/>
    </w:tblGrid>
    <w:tr w:rsidR="00125BA8" w:rsidRPr="00125BA8" w:rsidTr="00BD2BF5">
      <w:trPr>
        <w:trHeight w:val="638"/>
      </w:trPr>
      <w:tc>
        <w:tcPr>
          <w:tcW w:w="5070" w:type="dxa"/>
        </w:tcPr>
        <w:p w:rsidR="00125BA8" w:rsidRPr="00125BA8" w:rsidRDefault="004732CF" w:rsidP="00125BA8">
          <w:r>
            <w:t>Empresa Falsa</w:t>
          </w:r>
        </w:p>
        <w:p w:rsidR="00125BA8" w:rsidRPr="00125BA8" w:rsidRDefault="004732CF" w:rsidP="00125BA8">
          <w:r>
            <w:t>Mar del Plata - 7600</w:t>
          </w:r>
        </w:p>
        <w:p w:rsidR="00125BA8" w:rsidRPr="00125BA8" w:rsidRDefault="00125BA8" w:rsidP="004732CF">
          <w:r w:rsidRPr="00125BA8">
            <w:rPr>
              <w:rStyle w:val="Textoennegrita"/>
              <w:bCs w:val="0"/>
              <w:lang w:val="es-ES_tradnl"/>
            </w:rPr>
            <w:t>Tel.</w:t>
          </w:r>
          <w:r w:rsidRPr="00125BA8">
            <w:t xml:space="preserve"> </w:t>
          </w:r>
          <w:r w:rsidR="004732CF">
            <w:t>2257- ******</w:t>
          </w:r>
          <w:r w:rsidRPr="00125BA8">
            <w:t xml:space="preserve">  </w:t>
          </w:r>
        </w:p>
      </w:tc>
      <w:tc>
        <w:tcPr>
          <w:tcW w:w="5512" w:type="dxa"/>
        </w:tcPr>
        <w:sdt>
          <w:sdtPr>
            <w:rPr>
              <w:noProof/>
              <w:lang w:val="es-ES" w:eastAsia="es-ES"/>
            </w:rPr>
            <w:alias w:val="Haga clic en el icono de la derecha para sustituir el logotipo"/>
            <w:tag w:val="Haga clic en el icono de la derecha para sustituir el logotipo"/>
            <w:id w:val="993002826"/>
            <w:dataBinding w:prefixMappings="xmlns:ns0='http://schemas.microsoft.com/pics' " w:xpath="/ns0:mappings[1]/ns0:picture[1]" w:storeItemID="{47E18979-C756-43FD-9D2A-15203E6A502A}"/>
            <w:picture/>
          </w:sdtPr>
          <w:sdtEndPr/>
          <w:sdtContent>
            <w:p w:rsidR="000E4634" w:rsidRDefault="000E4634" w:rsidP="00BD2BF5">
              <w:pPr>
                <w:pStyle w:val="Encabezado"/>
                <w:tabs>
                  <w:tab w:val="left" w:pos="1376"/>
                  <w:tab w:val="right" w:pos="4935"/>
                </w:tabs>
                <w:rPr>
                  <w:noProof/>
                </w:rPr>
              </w:pPr>
              <w:r w:rsidRPr="000E4634">
                <w:rPr>
                  <w:noProof/>
                  <w:lang w:val="en-US"/>
                </w:rPr>
                <w:drawing>
                  <wp:inline distT="0" distB="0" distL="0" distR="0" wp14:anchorId="0C6D4B3F" wp14:editId="57EC6F20">
                    <wp:extent cx="1781417" cy="467999"/>
                    <wp:effectExtent l="0" t="0" r="0" b="0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81417" cy="467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  <w:p w:rsidR="00125BA8" w:rsidRPr="00125BA8" w:rsidRDefault="00125BA8" w:rsidP="00125BA8">
          <w:pPr>
            <w:pStyle w:val="Encabezado"/>
            <w:rPr>
              <w:noProof/>
            </w:rPr>
          </w:pPr>
        </w:p>
      </w:tc>
    </w:tr>
  </w:tbl>
  <w:p w:rsidR="00125BA8" w:rsidRPr="00125BA8" w:rsidRDefault="00125BA8" w:rsidP="00125BA8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CF"/>
    <w:rsid w:val="000323FF"/>
    <w:rsid w:val="00045E0C"/>
    <w:rsid w:val="000A2185"/>
    <w:rsid w:val="000E4634"/>
    <w:rsid w:val="000F6819"/>
    <w:rsid w:val="00125BA8"/>
    <w:rsid w:val="002A0998"/>
    <w:rsid w:val="00326082"/>
    <w:rsid w:val="003F5A6D"/>
    <w:rsid w:val="00442AA5"/>
    <w:rsid w:val="00442DFE"/>
    <w:rsid w:val="00452A8B"/>
    <w:rsid w:val="004732CF"/>
    <w:rsid w:val="00533194"/>
    <w:rsid w:val="006A46F2"/>
    <w:rsid w:val="007C2EF9"/>
    <w:rsid w:val="0094496A"/>
    <w:rsid w:val="00950D53"/>
    <w:rsid w:val="009611DB"/>
    <w:rsid w:val="00967AAC"/>
    <w:rsid w:val="009E27C0"/>
    <w:rsid w:val="00AE79A1"/>
    <w:rsid w:val="00BD2BF5"/>
    <w:rsid w:val="00CE5F7F"/>
    <w:rsid w:val="00D947C3"/>
    <w:rsid w:val="00E02158"/>
    <w:rsid w:val="00E87971"/>
    <w:rsid w:val="00EF40BE"/>
    <w:rsid w:val="00F16069"/>
    <w:rsid w:val="00F7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E3D1B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7C3"/>
    <w:rPr>
      <w:kern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47C3"/>
    <w:pPr>
      <w:tabs>
        <w:tab w:val="center" w:pos="4680"/>
        <w:tab w:val="right" w:pos="9360"/>
      </w:tabs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D947C3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rsid w:val="00D947C3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7C3"/>
    <w:rPr>
      <w:kern w:val="20"/>
    </w:rPr>
  </w:style>
  <w:style w:type="paragraph" w:styleId="Sinespaciado">
    <w:name w:val="No Spacing"/>
    <w:link w:val="SinespaciadoCar"/>
    <w:uiPriority w:val="1"/>
    <w:qFormat/>
    <w:rsid w:val="00D947C3"/>
    <w:pPr>
      <w:spacing w:before="0" w:after="0"/>
    </w:pPr>
    <w:rPr>
      <w:szCs w:val="4"/>
    </w:rPr>
  </w:style>
  <w:style w:type="character" w:styleId="Textoennegrita">
    <w:name w:val="Strong"/>
    <w:basedOn w:val="Fuentedeprrafopredeter"/>
    <w:uiPriority w:val="1"/>
    <w:unhideWhenUsed/>
    <w:qFormat/>
    <w:rsid w:val="00D947C3"/>
    <w:rPr>
      <w:b/>
      <w:bCs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47C3"/>
    <w:rPr>
      <w:szCs w:val="4"/>
    </w:rPr>
  </w:style>
  <w:style w:type="table" w:styleId="Tablaconcuadrcula">
    <w:name w:val="Table Grid"/>
    <w:basedOn w:val="Tablanormal"/>
    <w:uiPriority w:val="59"/>
    <w:rsid w:val="00D947C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947C3"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947C3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elmarcadordeposicin">
    <w:name w:val="Placeholder Text"/>
    <w:basedOn w:val="Fuentedeprrafopredeter"/>
    <w:uiPriority w:val="99"/>
    <w:semiHidden/>
    <w:rsid w:val="00D947C3"/>
    <w:rPr>
      <w:color w:val="808080"/>
    </w:rPr>
  </w:style>
  <w:style w:type="paragraph" w:styleId="Cierre">
    <w:name w:val="Closing"/>
    <w:basedOn w:val="Normal"/>
    <w:link w:val="CierreCar"/>
    <w:uiPriority w:val="99"/>
    <w:unhideWhenUsed/>
    <w:rsid w:val="00D947C3"/>
    <w:pPr>
      <w:spacing w:before="600" w:after="80"/>
    </w:pPr>
  </w:style>
  <w:style w:type="character" w:customStyle="1" w:styleId="CierreCar">
    <w:name w:val="Cierre Car"/>
    <w:basedOn w:val="Fuentedeprrafopredeter"/>
    <w:link w:val="Cierre"/>
    <w:uiPriority w:val="99"/>
    <w:rsid w:val="00D947C3"/>
    <w:rPr>
      <w:kern w:val="20"/>
    </w:rPr>
  </w:style>
  <w:style w:type="paragraph" w:customStyle="1" w:styleId="Encabezadodetabla">
    <w:name w:val="Encabezado de tabla"/>
    <w:basedOn w:val="Normal"/>
    <w:qFormat/>
    <w:rsid w:val="00D947C3"/>
    <w:rPr>
      <w:rFonts w:asciiTheme="majorHAnsi" w:hAnsiTheme="majorHAnsi" w:cstheme="majorHAnsi"/>
      <w:caps/>
      <w:color w:val="7E97AD" w:themeColor="accent1"/>
    </w:rPr>
  </w:style>
  <w:style w:type="table" w:customStyle="1" w:styleId="InvoiceTable">
    <w:name w:val="Invoice Table"/>
    <w:basedOn w:val="Tablanormal"/>
    <w:uiPriority w:val="99"/>
    <w:rsid w:val="00D947C3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7015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15F"/>
    <w:rPr>
      <w:rFonts w:ascii="Tahoma" w:hAnsi="Tahoma" w:cs="Tahoma"/>
      <w:kern w:val="2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ctavio\AppData\Roaming\Microsoft\Plantillas\Factura%20(dise&#241;o%20atempor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1E975A89BC46A28445556A083D3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CCDF3-D63A-4617-AB01-EC5E63B7F6AC}"/>
      </w:docPartPr>
      <w:docPartBody>
        <w:p w:rsidR="000A661B" w:rsidRDefault="00D01AF8">
          <w:pPr>
            <w:pStyle w:val="051E975A89BC46A28445556A083D3E22"/>
          </w:pPr>
          <w:r w:rsidRPr="00125BA8">
            <w:rPr>
              <w:rFonts w:ascii="Calibri" w:hAnsi="Calibri"/>
              <w:color w:val="FFFFFF"/>
            </w:rPr>
            <w:t>[Seleccionar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54"/>
    <w:rsid w:val="000A661B"/>
    <w:rsid w:val="001B3A63"/>
    <w:rsid w:val="001F3D8C"/>
    <w:rsid w:val="00304FD7"/>
    <w:rsid w:val="00CD69AA"/>
    <w:rsid w:val="00D01AF8"/>
    <w:rsid w:val="00FD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5F7A5F3F3E49D285309162AC3B093B">
    <w:name w:val="B15F7A5F3F3E49D285309162AC3B093B"/>
  </w:style>
  <w:style w:type="paragraph" w:customStyle="1" w:styleId="051E975A89BC46A28445556A083D3E22">
    <w:name w:val="051E975A89BC46A28445556A083D3E22"/>
  </w:style>
  <w:style w:type="paragraph" w:customStyle="1" w:styleId="528BCE446AE64D89AEE58C17D80C47E2">
    <w:name w:val="528BCE446AE64D89AEE58C17D80C47E2"/>
  </w:style>
  <w:style w:type="paragraph" w:customStyle="1" w:styleId="1485D1F488024B55B8C83ADCD01815C5">
    <w:name w:val="1485D1F488024B55B8C83ADCD01815C5"/>
  </w:style>
  <w:style w:type="paragraph" w:customStyle="1" w:styleId="BC88D6B3CD79468988A3798D9670D18E">
    <w:name w:val="BC88D6B3CD79468988A3798D9670D18E"/>
  </w:style>
  <w:style w:type="paragraph" w:customStyle="1" w:styleId="30BC8B7BA4DB4687A49272489E7A4DD4">
    <w:name w:val="30BC8B7BA4DB4687A49272489E7A4DD4"/>
  </w:style>
  <w:style w:type="paragraph" w:customStyle="1" w:styleId="82BCA8A92FFC49B9A2AE854DFD32DDA2">
    <w:name w:val="82BCA8A92FFC49B9A2AE854DFD32DDA2"/>
  </w:style>
  <w:style w:type="character" w:styleId="Textodelmarcadordeposicin">
    <w:name w:val="Placeholder Text"/>
    <w:basedOn w:val="Fuentedeprrafopredeter"/>
    <w:uiPriority w:val="99"/>
    <w:semiHidden/>
    <w:rsid w:val="00FD4F54"/>
    <w:rPr>
      <w:color w:val="808080"/>
    </w:rPr>
  </w:style>
  <w:style w:type="paragraph" w:customStyle="1" w:styleId="2EA2FABD06534D29B003A7D681767205">
    <w:name w:val="2EA2FABD06534D29B003A7D681767205"/>
  </w:style>
  <w:style w:type="paragraph" w:customStyle="1" w:styleId="CC4032D6397C406AA818971EDB557EC6">
    <w:name w:val="CC4032D6397C406AA818971EDB557EC6"/>
    <w:rsid w:val="00FD4F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OwAAAA+CAYAAAAoJfcwAAAACXBIWXMAAA7DAAAOwwHHb6hk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2B5AC0F6-37D9-4798-8475-2E77237779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05F54-8971-44B7-AD18-58ED02F44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(diseño atemporal)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2026-05-21T23:22:00Z</dcterms:created>
  <dcterms:modified xsi:type="dcterms:W3CDTF">2026-07-06T18:41:00Z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